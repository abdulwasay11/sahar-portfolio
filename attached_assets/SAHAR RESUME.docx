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B18C1" w14:textId="1C5F56C7" w:rsidR="00D770FB" w:rsidRPr="00300F63" w:rsidRDefault="00DD097F" w:rsidP="00CD7E57">
      <w:pPr>
        <w:tabs>
          <w:tab w:val="left" w:pos="8130"/>
        </w:tabs>
        <w:spacing w:before="100" w:beforeAutospacing="1" w:after="100" w:afterAutospacing="1" w:line="240" w:lineRule="auto"/>
        <w:outlineLvl w:val="0"/>
        <w:rPr>
          <w:rFonts w:ascii="Times New Roman" w:eastAsia="Times New Roman" w:hAnsi="Times New Roman" w:cs="Times New Roman"/>
          <w:b/>
          <w:bCs/>
          <w:kern w:val="36"/>
          <w:sz w:val="56"/>
          <w:szCs w:val="56"/>
        </w:rPr>
      </w:pPr>
      <w:r w:rsidRPr="00DD097F">
        <w:rPr>
          <w:rFonts w:ascii="Times New Roman" w:eastAsia="Times New Roman" w:hAnsi="Times New Roman" w:cs="Times New Roman"/>
          <w:b/>
          <w:bCs/>
          <w:noProof/>
          <w:kern w:val="36"/>
          <w:sz w:val="56"/>
          <w:szCs w:val="56"/>
          <w14:ligatures w14:val="standardContextual"/>
        </w:rPr>
        <w:drawing>
          <wp:anchor distT="0" distB="0" distL="114300" distR="114300" simplePos="0" relativeHeight="251658240" behindDoc="1" locked="0" layoutInCell="1" allowOverlap="1" wp14:anchorId="118E9181" wp14:editId="31C87E6B">
            <wp:simplePos x="0" y="0"/>
            <wp:positionH relativeFrom="column">
              <wp:posOffset>4067175</wp:posOffset>
            </wp:positionH>
            <wp:positionV relativeFrom="paragraph">
              <wp:posOffset>38099</wp:posOffset>
            </wp:positionV>
            <wp:extent cx="1619053" cy="2254509"/>
            <wp:effectExtent l="152400" t="152400" r="362585" b="35560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1">
                      <a:extLst>
                        <a:ext uri="{28A0092B-C50C-407E-A947-70E740481C1C}">
                          <a14:useLocalDpi xmlns:a14="http://schemas.microsoft.com/office/drawing/2010/main" val="0"/>
                        </a:ext>
                      </a:extLst>
                    </a:blip>
                    <a:srcRect l="21092" t="6593" r="36079" b="55039"/>
                    <a:stretch/>
                  </pic:blipFill>
                  <pic:spPr bwMode="auto">
                    <a:xfrm>
                      <a:off x="0" y="0"/>
                      <a:ext cx="1630632" cy="2270633"/>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0FB" w:rsidRPr="00300F63">
        <w:rPr>
          <w:rFonts w:ascii="Times New Roman" w:eastAsia="Times New Roman" w:hAnsi="Times New Roman" w:cs="Times New Roman"/>
          <w:b/>
          <w:bCs/>
          <w:kern w:val="36"/>
          <w:sz w:val="56"/>
          <w:szCs w:val="56"/>
        </w:rPr>
        <w:t>SAHAR SALEEM</w:t>
      </w:r>
      <w:r w:rsidR="00CD7E57">
        <w:rPr>
          <w:rFonts w:ascii="Times New Roman" w:eastAsia="Times New Roman" w:hAnsi="Times New Roman" w:cs="Times New Roman"/>
          <w:b/>
          <w:bCs/>
          <w:kern w:val="36"/>
          <w:sz w:val="56"/>
          <w:szCs w:val="56"/>
        </w:rPr>
        <w:tab/>
      </w:r>
    </w:p>
    <w:p w14:paraId="6D9C040E" w14:textId="77777777" w:rsidR="00DD097F" w:rsidRDefault="00DD097F" w:rsidP="00D770FB">
      <w:pPr>
        <w:spacing w:before="100" w:beforeAutospacing="1" w:after="100" w:afterAutospacing="1" w:line="240" w:lineRule="auto"/>
        <w:rPr>
          <w:rFonts w:ascii="Times New Roman" w:eastAsia="Times New Roman" w:hAnsi="Times New Roman" w:cs="Times New Roman"/>
          <w:sz w:val="24"/>
          <w:szCs w:val="24"/>
        </w:rPr>
      </w:pPr>
    </w:p>
    <w:p w14:paraId="55A145C1" w14:textId="2C525538"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Film &amp; Media Makeup Artist | Beauty &amp; Aesthetic Specialist</w:t>
      </w:r>
    </w:p>
    <w:p w14:paraId="26FDEC4F" w14:textId="6D507009"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Dera Ghazi Khan, Pakistan</w:t>
      </w:r>
      <w:r w:rsidRPr="00300F63">
        <w:rPr>
          <w:rFonts w:ascii="Times New Roman" w:eastAsia="Times New Roman" w:hAnsi="Times New Roman" w:cs="Times New Roman"/>
          <w:sz w:val="24"/>
          <w:szCs w:val="24"/>
        </w:rPr>
        <w:br/>
        <w:t>Nationality: Pakistani</w:t>
      </w:r>
      <w:r w:rsidRPr="00300F63">
        <w:rPr>
          <w:rFonts w:ascii="Times New Roman" w:eastAsia="Times New Roman" w:hAnsi="Times New Roman" w:cs="Times New Roman"/>
          <w:sz w:val="24"/>
          <w:szCs w:val="24"/>
        </w:rPr>
        <w:br/>
        <w:t>Date of Birth: 09 April 1988</w:t>
      </w:r>
      <w:r w:rsidRPr="00300F63">
        <w:rPr>
          <w:rFonts w:ascii="Times New Roman" w:eastAsia="Times New Roman" w:hAnsi="Times New Roman" w:cs="Times New Roman"/>
          <w:sz w:val="24"/>
          <w:szCs w:val="24"/>
        </w:rPr>
        <w:br/>
        <w:t>Passport: AA7809754</w:t>
      </w:r>
    </w:p>
    <w:p w14:paraId="765F5B74" w14:textId="7AA4C66F" w:rsidR="00D770FB"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 xml:space="preserve">Phone: </w:t>
      </w:r>
      <w:r>
        <w:rPr>
          <w:rFonts w:ascii="Times New Roman" w:eastAsia="Times New Roman" w:hAnsi="Times New Roman" w:cs="Times New Roman"/>
          <w:sz w:val="24"/>
          <w:szCs w:val="24"/>
        </w:rPr>
        <w:t>0092-331-7313883</w:t>
      </w:r>
      <w:r w:rsidRPr="00300F63">
        <w:rPr>
          <w:rFonts w:ascii="Times New Roman" w:eastAsia="Times New Roman" w:hAnsi="Times New Roman" w:cs="Times New Roman"/>
          <w:sz w:val="24"/>
          <w:szCs w:val="24"/>
        </w:rPr>
        <w:br/>
        <w:t xml:space="preserve">Email: </w:t>
      </w:r>
      <w:hyperlink r:id="rId12" w:history="1">
        <w:r w:rsidR="00DD097F" w:rsidRPr="00071EA1">
          <w:rPr>
            <w:rStyle w:val="Hyperlink"/>
            <w:rFonts w:ascii="Times New Roman" w:eastAsia="Times New Roman" w:hAnsi="Times New Roman" w:cs="Times New Roman"/>
            <w:sz w:val="24"/>
            <w:szCs w:val="24"/>
          </w:rPr>
          <w:t>creations.sahar1@gmail.com</w:t>
        </w:r>
      </w:hyperlink>
    </w:p>
    <w:p w14:paraId="149621A5" w14:textId="77777777" w:rsidR="00DD097F" w:rsidRDefault="00DD097F" w:rsidP="00D770FB">
      <w:pPr>
        <w:spacing w:after="0" w:line="240" w:lineRule="auto"/>
        <w:rPr>
          <w:rFonts w:ascii="Times New Roman" w:eastAsia="Times New Roman" w:hAnsi="Times New Roman" w:cs="Times New Roman"/>
          <w:sz w:val="24"/>
          <w:szCs w:val="24"/>
        </w:rPr>
      </w:pPr>
    </w:p>
    <w:p w14:paraId="4344594B" w14:textId="5E956EFC" w:rsidR="00D770FB" w:rsidRPr="00300F63" w:rsidRDefault="00D770FB" w:rsidP="00D770FB">
      <w:pPr>
        <w:spacing w:after="0"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pict w14:anchorId="22C9E4D6">
          <v:rect id="_x0000_i1025" style="width:0;height:1.5pt" o:hralign="center" o:hrstd="t" o:hr="t" fillcolor="#a0a0a0" stroked="f"/>
        </w:pict>
      </w:r>
    </w:p>
    <w:p w14:paraId="3022584E" w14:textId="77777777" w:rsidR="00D770FB" w:rsidRPr="00300F63" w:rsidRDefault="00D770FB" w:rsidP="00D770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0F63">
        <w:rPr>
          <w:rFonts w:ascii="Times New Roman" w:eastAsia="Times New Roman" w:hAnsi="Times New Roman" w:cs="Times New Roman"/>
          <w:b/>
          <w:bCs/>
          <w:kern w:val="36"/>
          <w:sz w:val="48"/>
          <w:szCs w:val="48"/>
        </w:rPr>
        <w:t>ABOUT ME</w:t>
      </w:r>
    </w:p>
    <w:p w14:paraId="30A27BCF" w14:textId="77777777" w:rsidR="00D770FB" w:rsidRPr="00300F63" w:rsidRDefault="00D770FB" w:rsidP="00D770FB">
      <w:pPr>
        <w:spacing w:before="100" w:beforeAutospacing="1" w:after="100" w:afterAutospacing="1" w:line="240" w:lineRule="auto"/>
        <w:jc w:val="both"/>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I am a professional makeup artist working in film, photography, fashion styling, and live stage productions. My work focuses on preparing performers, actors, presenters, and models so they appear confident and visually aligned with the story or theme of a production.</w:t>
      </w:r>
    </w:p>
    <w:p w14:paraId="64747503" w14:textId="77777777" w:rsidR="00D770FB" w:rsidRPr="00300F63" w:rsidRDefault="00D770FB" w:rsidP="00D770FB">
      <w:pPr>
        <w:spacing w:before="100" w:beforeAutospacing="1" w:after="100" w:afterAutospacing="1" w:line="240" w:lineRule="auto"/>
        <w:jc w:val="both"/>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I come from a small town, and I have always believed that creativity does not need the spotlight to be powerful. I prefer to stay behind the scenes and express myself through my work. Whether it is preparing actors for a film scene, styling performers for a stage show, or working with photographers on visual projects, I give my full energy to helping the performance come alive.</w:t>
      </w:r>
    </w:p>
    <w:p w14:paraId="62B9D27F" w14:textId="77777777" w:rsidR="00D770FB" w:rsidRPr="00300F63" w:rsidRDefault="00D770FB" w:rsidP="00D770FB">
      <w:pPr>
        <w:spacing w:before="100" w:beforeAutospacing="1" w:after="100" w:afterAutospacing="1" w:line="240" w:lineRule="auto"/>
        <w:jc w:val="both"/>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My goal is always to support the artist in front of the camera or on stage, while my work quietly contributes to the overall visual storytelling.</w:t>
      </w:r>
    </w:p>
    <w:p w14:paraId="0DCD4D3F" w14:textId="77777777" w:rsidR="00D770FB" w:rsidRPr="00300F63" w:rsidRDefault="00D770FB" w:rsidP="00D770FB">
      <w:pPr>
        <w:spacing w:after="0"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pict w14:anchorId="365C9805">
          <v:rect id="_x0000_i1026" style="width:0;height:1.5pt" o:hralign="center" o:hrstd="t" o:hr="t" fillcolor="#a0a0a0" stroked="f"/>
        </w:pict>
      </w:r>
    </w:p>
    <w:p w14:paraId="18192E13" w14:textId="77777777" w:rsidR="00D770FB" w:rsidRPr="00300F63" w:rsidRDefault="00D770FB" w:rsidP="00D770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0F63">
        <w:rPr>
          <w:rFonts w:ascii="Times New Roman" w:eastAsia="Times New Roman" w:hAnsi="Times New Roman" w:cs="Times New Roman"/>
          <w:b/>
          <w:bCs/>
          <w:kern w:val="36"/>
          <w:sz w:val="48"/>
          <w:szCs w:val="48"/>
        </w:rPr>
        <w:t>PROFESSIONAL SKILLS</w:t>
      </w:r>
    </w:p>
    <w:p w14:paraId="19094D9F"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Film and Camera Makeup</w:t>
      </w:r>
      <w:r w:rsidRPr="00300F63">
        <w:rPr>
          <w:rFonts w:ascii="Times New Roman" w:eastAsia="Times New Roman" w:hAnsi="Times New Roman" w:cs="Times New Roman"/>
          <w:sz w:val="24"/>
          <w:szCs w:val="24"/>
        </w:rPr>
        <w:br/>
        <w:t>Bridal and Beauty Makeup</w:t>
      </w:r>
      <w:r w:rsidRPr="00300F63">
        <w:rPr>
          <w:rFonts w:ascii="Times New Roman" w:eastAsia="Times New Roman" w:hAnsi="Times New Roman" w:cs="Times New Roman"/>
          <w:sz w:val="24"/>
          <w:szCs w:val="24"/>
        </w:rPr>
        <w:br/>
        <w:t>Character Makeup Design</w:t>
      </w:r>
      <w:r w:rsidRPr="00300F63">
        <w:rPr>
          <w:rFonts w:ascii="Times New Roman" w:eastAsia="Times New Roman" w:hAnsi="Times New Roman" w:cs="Times New Roman"/>
          <w:sz w:val="24"/>
          <w:szCs w:val="24"/>
        </w:rPr>
        <w:br/>
        <w:t>Photography Makeup Styling</w:t>
      </w:r>
      <w:r w:rsidRPr="00300F63">
        <w:rPr>
          <w:rFonts w:ascii="Times New Roman" w:eastAsia="Times New Roman" w:hAnsi="Times New Roman" w:cs="Times New Roman"/>
          <w:sz w:val="24"/>
          <w:szCs w:val="24"/>
        </w:rPr>
        <w:br/>
        <w:t>Stage and Event Makeup</w:t>
      </w:r>
      <w:r w:rsidRPr="00300F63">
        <w:rPr>
          <w:rFonts w:ascii="Times New Roman" w:eastAsia="Times New Roman" w:hAnsi="Times New Roman" w:cs="Times New Roman"/>
          <w:sz w:val="24"/>
          <w:szCs w:val="24"/>
        </w:rPr>
        <w:br/>
        <w:t>Fashion Styling Support</w:t>
      </w:r>
      <w:r w:rsidRPr="00300F63">
        <w:rPr>
          <w:rFonts w:ascii="Times New Roman" w:eastAsia="Times New Roman" w:hAnsi="Times New Roman" w:cs="Times New Roman"/>
          <w:sz w:val="24"/>
          <w:szCs w:val="24"/>
        </w:rPr>
        <w:br/>
        <w:t>Aesthetic Skin Care Techniques</w:t>
      </w:r>
      <w:r w:rsidRPr="00300F63">
        <w:rPr>
          <w:rFonts w:ascii="Times New Roman" w:eastAsia="Times New Roman" w:hAnsi="Times New Roman" w:cs="Times New Roman"/>
          <w:sz w:val="24"/>
          <w:szCs w:val="24"/>
        </w:rPr>
        <w:br/>
        <w:t>Professional Cosmetic Hygiene</w:t>
      </w:r>
      <w:r w:rsidRPr="00300F63">
        <w:rPr>
          <w:rFonts w:ascii="Times New Roman" w:eastAsia="Times New Roman" w:hAnsi="Times New Roman" w:cs="Times New Roman"/>
          <w:sz w:val="24"/>
          <w:szCs w:val="24"/>
        </w:rPr>
        <w:br/>
        <w:t>Makeup Continuity During Filming</w:t>
      </w:r>
      <w:r w:rsidRPr="00300F63">
        <w:rPr>
          <w:rFonts w:ascii="Times New Roman" w:eastAsia="Times New Roman" w:hAnsi="Times New Roman" w:cs="Times New Roman"/>
          <w:sz w:val="24"/>
          <w:szCs w:val="24"/>
        </w:rPr>
        <w:br/>
        <w:t>Creative Collaboration with Production Teams</w:t>
      </w:r>
    </w:p>
    <w:p w14:paraId="14F38184" w14:textId="77777777" w:rsidR="00D770FB" w:rsidRPr="00300F63" w:rsidRDefault="00D770FB" w:rsidP="00D770FB">
      <w:pPr>
        <w:spacing w:after="0"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pict w14:anchorId="1940CD16">
          <v:rect id="_x0000_i1027" style="width:0;height:1.5pt" o:hralign="center" o:hrstd="t" o:hr="t" fillcolor="#a0a0a0" stroked="f"/>
        </w:pict>
      </w:r>
    </w:p>
    <w:p w14:paraId="5CBC53A2" w14:textId="77777777" w:rsidR="00D770FB" w:rsidRPr="00300F63" w:rsidRDefault="00D770FB" w:rsidP="00D770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0F63">
        <w:rPr>
          <w:rFonts w:ascii="Times New Roman" w:eastAsia="Times New Roman" w:hAnsi="Times New Roman" w:cs="Times New Roman"/>
          <w:b/>
          <w:bCs/>
          <w:kern w:val="36"/>
          <w:sz w:val="48"/>
          <w:szCs w:val="48"/>
        </w:rPr>
        <w:lastRenderedPageBreak/>
        <w:t>PROFESSIONAL EXPERIENCE</w:t>
      </w:r>
    </w:p>
    <w:p w14:paraId="3FE14DE9" w14:textId="77777777" w:rsidR="00D770FB" w:rsidRPr="00300F63" w:rsidRDefault="00D770FB" w:rsidP="00D770FB">
      <w:pPr>
        <w:spacing w:before="100" w:beforeAutospacing="1" w:after="100" w:afterAutospacing="1" w:line="240" w:lineRule="auto"/>
        <w:outlineLvl w:val="1"/>
        <w:rPr>
          <w:rFonts w:ascii="Times New Roman" w:eastAsia="Times New Roman" w:hAnsi="Times New Roman" w:cs="Times New Roman"/>
          <w:b/>
          <w:bCs/>
          <w:sz w:val="36"/>
          <w:szCs w:val="36"/>
        </w:rPr>
      </w:pPr>
      <w:r w:rsidRPr="00300F63">
        <w:rPr>
          <w:rFonts w:ascii="Times New Roman" w:eastAsia="Times New Roman" w:hAnsi="Times New Roman" w:cs="Times New Roman"/>
          <w:b/>
          <w:bCs/>
          <w:sz w:val="36"/>
          <w:szCs w:val="36"/>
        </w:rPr>
        <w:t>Makeup Artist &amp; Stylist</w:t>
      </w:r>
    </w:p>
    <w:p w14:paraId="4176B83D" w14:textId="117F26BB"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b/>
          <w:bCs/>
          <w:sz w:val="24"/>
          <w:szCs w:val="24"/>
        </w:rPr>
        <w:t>TONI &amp; GUY – Multan</w:t>
      </w:r>
      <w:r w:rsidR="00BB641C">
        <w:rPr>
          <w:rFonts w:ascii="Times New Roman" w:eastAsia="Times New Roman" w:hAnsi="Times New Roman" w:cs="Times New Roman"/>
          <w:b/>
          <w:bCs/>
          <w:sz w:val="24"/>
          <w:szCs w:val="24"/>
        </w:rPr>
        <w:t>, Pakistan</w:t>
      </w:r>
      <w:r w:rsidRPr="00300F63">
        <w:rPr>
          <w:rFonts w:ascii="Times New Roman" w:eastAsia="Times New Roman" w:hAnsi="Times New Roman" w:cs="Times New Roman"/>
          <w:sz w:val="24"/>
          <w:szCs w:val="24"/>
        </w:rPr>
        <w:br/>
        <w:t>January 2024 – December 2025</w:t>
      </w:r>
    </w:p>
    <w:p w14:paraId="0286D8C7" w14:textId="77777777" w:rsidR="00D770FB" w:rsidRPr="00300F63" w:rsidRDefault="00D770FB" w:rsidP="00BB641C">
      <w:pPr>
        <w:spacing w:before="100" w:beforeAutospacing="1" w:after="100" w:afterAutospacing="1" w:line="240" w:lineRule="auto"/>
        <w:jc w:val="both"/>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During my time at TONI &amp; GUY Multan, I worked as a Makeup Artist and Stylist providing professional makeup and styling services for bridal clients, fashion shoots, and studio photography sessions.</w:t>
      </w:r>
    </w:p>
    <w:p w14:paraId="0A36EAE4"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My responsibilities included:</w:t>
      </w:r>
    </w:p>
    <w:p w14:paraId="77DDE0D4" w14:textId="77777777" w:rsidR="00D770FB" w:rsidRPr="00300F63" w:rsidRDefault="00D770FB" w:rsidP="00DD097F">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 Creating customized bridal and beauty makeup looks</w:t>
      </w:r>
      <w:r w:rsidRPr="00300F63">
        <w:rPr>
          <w:rFonts w:ascii="Times New Roman" w:eastAsia="Times New Roman" w:hAnsi="Times New Roman" w:cs="Times New Roman"/>
          <w:sz w:val="24"/>
          <w:szCs w:val="24"/>
        </w:rPr>
        <w:br/>
        <w:t>• Preparing models and clients for photography and special events</w:t>
      </w:r>
      <w:r w:rsidRPr="00300F63">
        <w:rPr>
          <w:rFonts w:ascii="Times New Roman" w:eastAsia="Times New Roman" w:hAnsi="Times New Roman" w:cs="Times New Roman"/>
          <w:sz w:val="24"/>
          <w:szCs w:val="24"/>
        </w:rPr>
        <w:br/>
        <w:t>• Maintaining professional makeup kits and cosmetic tools</w:t>
      </w:r>
      <w:r w:rsidRPr="00300F63">
        <w:rPr>
          <w:rFonts w:ascii="Times New Roman" w:eastAsia="Times New Roman" w:hAnsi="Times New Roman" w:cs="Times New Roman"/>
          <w:sz w:val="24"/>
          <w:szCs w:val="24"/>
        </w:rPr>
        <w:br/>
        <w:t>• Ensuring hygiene standards for cosmetic products and equipment</w:t>
      </w:r>
      <w:r w:rsidRPr="00300F63">
        <w:rPr>
          <w:rFonts w:ascii="Times New Roman" w:eastAsia="Times New Roman" w:hAnsi="Times New Roman" w:cs="Times New Roman"/>
          <w:sz w:val="24"/>
          <w:szCs w:val="24"/>
        </w:rPr>
        <w:br/>
        <w:t>• Advising clients about skincare preparation before makeup</w:t>
      </w:r>
      <w:r w:rsidRPr="00300F63">
        <w:rPr>
          <w:rFonts w:ascii="Times New Roman" w:eastAsia="Times New Roman" w:hAnsi="Times New Roman" w:cs="Times New Roman"/>
          <w:sz w:val="24"/>
          <w:szCs w:val="24"/>
        </w:rPr>
        <w:br/>
        <w:t>• Supporting photography sessions by creating camera ready makeup looks</w:t>
      </w:r>
    </w:p>
    <w:p w14:paraId="16071819" w14:textId="77777777" w:rsidR="00D770FB" w:rsidRPr="00300F63" w:rsidRDefault="00D770FB" w:rsidP="00D770FB">
      <w:pPr>
        <w:spacing w:after="0"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pict w14:anchorId="66089397">
          <v:rect id="_x0000_i1028" style="width:0;height:1.5pt" o:hralign="center" o:hrstd="t" o:hr="t" fillcolor="#a0a0a0" stroked="f"/>
        </w:pict>
      </w:r>
    </w:p>
    <w:p w14:paraId="293441CA" w14:textId="77777777" w:rsidR="00D770FB" w:rsidRPr="00300F63" w:rsidRDefault="00D770FB" w:rsidP="00D770FB">
      <w:pPr>
        <w:spacing w:before="100" w:beforeAutospacing="1" w:after="100" w:afterAutospacing="1" w:line="240" w:lineRule="auto"/>
        <w:outlineLvl w:val="1"/>
        <w:rPr>
          <w:rFonts w:ascii="Times New Roman" w:eastAsia="Times New Roman" w:hAnsi="Times New Roman" w:cs="Times New Roman"/>
          <w:b/>
          <w:bCs/>
          <w:sz w:val="36"/>
          <w:szCs w:val="36"/>
        </w:rPr>
      </w:pPr>
      <w:r w:rsidRPr="00300F63">
        <w:rPr>
          <w:rFonts w:ascii="Times New Roman" w:eastAsia="Times New Roman" w:hAnsi="Times New Roman" w:cs="Times New Roman"/>
          <w:b/>
          <w:bCs/>
          <w:sz w:val="36"/>
          <w:szCs w:val="36"/>
        </w:rPr>
        <w:t>Film &amp; Media Makeup Artist</w:t>
      </w:r>
    </w:p>
    <w:p w14:paraId="54CC9987" w14:textId="012B9CA1"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b/>
          <w:bCs/>
          <w:sz w:val="24"/>
          <w:szCs w:val="24"/>
        </w:rPr>
        <w:t>River View Films – Islamabad</w:t>
      </w:r>
      <w:r w:rsidR="00BB641C" w:rsidRPr="00BB641C">
        <w:rPr>
          <w:rFonts w:ascii="Times New Roman" w:eastAsia="Times New Roman" w:hAnsi="Times New Roman" w:cs="Times New Roman"/>
          <w:b/>
          <w:bCs/>
          <w:sz w:val="24"/>
          <w:szCs w:val="24"/>
        </w:rPr>
        <w:t>, Pakistan.</w:t>
      </w:r>
      <w:r w:rsidRPr="00300F63">
        <w:rPr>
          <w:rFonts w:ascii="Times New Roman" w:eastAsia="Times New Roman" w:hAnsi="Times New Roman" w:cs="Times New Roman"/>
          <w:sz w:val="24"/>
          <w:szCs w:val="24"/>
        </w:rPr>
        <w:br/>
        <w:t>January 2022 – Present (Project Based)</w:t>
      </w:r>
    </w:p>
    <w:p w14:paraId="482AC442" w14:textId="77777777" w:rsidR="00D770FB" w:rsidRPr="00300F63" w:rsidRDefault="00D770FB" w:rsidP="00BB641C">
      <w:pPr>
        <w:spacing w:before="100" w:beforeAutospacing="1" w:after="100" w:afterAutospacing="1" w:line="240" w:lineRule="auto"/>
        <w:jc w:val="both"/>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I have collaborated with the production team of River View Films on film and visual media projects including music video productions.</w:t>
      </w:r>
    </w:p>
    <w:p w14:paraId="2BB7E741"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In these projects, I:</w:t>
      </w:r>
    </w:p>
    <w:p w14:paraId="492F62D5" w14:textId="77777777" w:rsidR="00D770FB" w:rsidRPr="00300F63" w:rsidRDefault="00D770FB" w:rsidP="00BB641C">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 Prepared actors and performers for camera appearances</w:t>
      </w:r>
      <w:r w:rsidRPr="00300F63">
        <w:rPr>
          <w:rFonts w:ascii="Times New Roman" w:eastAsia="Times New Roman" w:hAnsi="Times New Roman" w:cs="Times New Roman"/>
          <w:sz w:val="24"/>
          <w:szCs w:val="24"/>
        </w:rPr>
        <w:br/>
        <w:t>• Created makeup looks appropriate to the character and mood of each scene</w:t>
      </w:r>
      <w:r w:rsidRPr="00300F63">
        <w:rPr>
          <w:rFonts w:ascii="Times New Roman" w:eastAsia="Times New Roman" w:hAnsi="Times New Roman" w:cs="Times New Roman"/>
          <w:sz w:val="24"/>
          <w:szCs w:val="24"/>
        </w:rPr>
        <w:br/>
        <w:t>• Maintained continuity of performers’ appearance during filming</w:t>
      </w:r>
      <w:r w:rsidRPr="00300F63">
        <w:rPr>
          <w:rFonts w:ascii="Times New Roman" w:eastAsia="Times New Roman" w:hAnsi="Times New Roman" w:cs="Times New Roman"/>
          <w:sz w:val="24"/>
          <w:szCs w:val="24"/>
        </w:rPr>
        <w:br/>
        <w:t>• Coordinated with directors and costume departments</w:t>
      </w:r>
      <w:r w:rsidRPr="00300F63">
        <w:rPr>
          <w:rFonts w:ascii="Times New Roman" w:eastAsia="Times New Roman" w:hAnsi="Times New Roman" w:cs="Times New Roman"/>
          <w:sz w:val="24"/>
          <w:szCs w:val="24"/>
        </w:rPr>
        <w:br/>
        <w:t>• Supported the visual storytelling of scenes through makeup and styling</w:t>
      </w:r>
    </w:p>
    <w:p w14:paraId="39EF6464" w14:textId="77777777" w:rsidR="00D770FB" w:rsidRPr="00300F63" w:rsidRDefault="00D770FB" w:rsidP="00D770FB">
      <w:pPr>
        <w:spacing w:after="0"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pict w14:anchorId="7212F672">
          <v:rect id="_x0000_i1029" style="width:0;height:1.5pt" o:hralign="center" o:hrstd="t" o:hr="t" fillcolor="#a0a0a0" stroked="f"/>
        </w:pict>
      </w:r>
    </w:p>
    <w:p w14:paraId="2FEB1018" w14:textId="77777777" w:rsidR="00D770FB" w:rsidRPr="00300F63" w:rsidRDefault="00D770FB" w:rsidP="00D770FB">
      <w:pPr>
        <w:spacing w:before="100" w:beforeAutospacing="1" w:after="100" w:afterAutospacing="1" w:line="240" w:lineRule="auto"/>
        <w:outlineLvl w:val="1"/>
        <w:rPr>
          <w:rFonts w:ascii="Times New Roman" w:eastAsia="Times New Roman" w:hAnsi="Times New Roman" w:cs="Times New Roman"/>
          <w:b/>
          <w:bCs/>
          <w:sz w:val="36"/>
          <w:szCs w:val="36"/>
        </w:rPr>
      </w:pPr>
      <w:r w:rsidRPr="00300F63">
        <w:rPr>
          <w:rFonts w:ascii="Times New Roman" w:eastAsia="Times New Roman" w:hAnsi="Times New Roman" w:cs="Times New Roman"/>
          <w:b/>
          <w:bCs/>
          <w:sz w:val="36"/>
          <w:szCs w:val="36"/>
        </w:rPr>
        <w:t>Makeup Consultant &amp; Photography Styling Support</w:t>
      </w:r>
    </w:p>
    <w:p w14:paraId="67D5324C"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Nabeel Photographic Moments – Multan</w:t>
      </w:r>
      <w:r w:rsidRPr="00300F63">
        <w:rPr>
          <w:rFonts w:ascii="Times New Roman" w:eastAsia="Times New Roman" w:hAnsi="Times New Roman" w:cs="Times New Roman"/>
          <w:sz w:val="24"/>
          <w:szCs w:val="24"/>
        </w:rPr>
        <w:br/>
        <w:t>January 2020 – Present (Assignment Based)</w:t>
      </w:r>
    </w:p>
    <w:p w14:paraId="78F775AE"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Since 2020, I have collaborated with Nabeel Photographic Moments on photography projects.</w:t>
      </w:r>
    </w:p>
    <w:p w14:paraId="486A9FE1"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My role includes:</w:t>
      </w:r>
    </w:p>
    <w:p w14:paraId="3D844465"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lastRenderedPageBreak/>
        <w:t>• Preparing models and participants for professional photography sessions</w:t>
      </w:r>
      <w:r w:rsidRPr="00300F63">
        <w:rPr>
          <w:rFonts w:ascii="Times New Roman" w:eastAsia="Times New Roman" w:hAnsi="Times New Roman" w:cs="Times New Roman"/>
          <w:sz w:val="24"/>
          <w:szCs w:val="24"/>
        </w:rPr>
        <w:br/>
        <w:t>• Designing makeup looks suitable for studio lighting and photography environments</w:t>
      </w:r>
      <w:r w:rsidRPr="00300F63">
        <w:rPr>
          <w:rFonts w:ascii="Times New Roman" w:eastAsia="Times New Roman" w:hAnsi="Times New Roman" w:cs="Times New Roman"/>
          <w:sz w:val="24"/>
          <w:szCs w:val="24"/>
        </w:rPr>
        <w:br/>
        <w:t>• Maintaining visual consistency during photo shoots</w:t>
      </w:r>
      <w:r w:rsidRPr="00300F63">
        <w:rPr>
          <w:rFonts w:ascii="Times New Roman" w:eastAsia="Times New Roman" w:hAnsi="Times New Roman" w:cs="Times New Roman"/>
          <w:sz w:val="24"/>
          <w:szCs w:val="24"/>
        </w:rPr>
        <w:br/>
        <w:t>• Assisting in styling preparation for creative media productions</w:t>
      </w:r>
    </w:p>
    <w:p w14:paraId="16409F60" w14:textId="77777777" w:rsidR="00D770FB" w:rsidRPr="00300F63" w:rsidRDefault="00D770FB" w:rsidP="00D770FB">
      <w:pPr>
        <w:spacing w:after="0"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pict w14:anchorId="5C857783">
          <v:rect id="_x0000_i1030" style="width:0;height:1.5pt" o:hralign="center" o:hrstd="t" o:hr="t" fillcolor="#a0a0a0" stroked="f"/>
        </w:pict>
      </w:r>
    </w:p>
    <w:p w14:paraId="482EE0B2" w14:textId="77777777" w:rsidR="00D770FB" w:rsidRPr="00300F63" w:rsidRDefault="00D770FB" w:rsidP="00D770FB">
      <w:pPr>
        <w:spacing w:before="100" w:beforeAutospacing="1" w:after="100" w:afterAutospacing="1" w:line="240" w:lineRule="auto"/>
        <w:outlineLvl w:val="1"/>
        <w:rPr>
          <w:rFonts w:ascii="Times New Roman" w:eastAsia="Times New Roman" w:hAnsi="Times New Roman" w:cs="Times New Roman"/>
          <w:b/>
          <w:bCs/>
          <w:sz w:val="36"/>
          <w:szCs w:val="36"/>
        </w:rPr>
      </w:pPr>
      <w:r w:rsidRPr="00300F63">
        <w:rPr>
          <w:rFonts w:ascii="Times New Roman" w:eastAsia="Times New Roman" w:hAnsi="Times New Roman" w:cs="Times New Roman"/>
          <w:b/>
          <w:bCs/>
          <w:sz w:val="36"/>
          <w:szCs w:val="36"/>
        </w:rPr>
        <w:t>Event Makeup &amp; Promotional Styling</w:t>
      </w:r>
    </w:p>
    <w:p w14:paraId="496ED6B1"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SRS Marketing – Multan</w:t>
      </w:r>
      <w:r w:rsidRPr="00300F63">
        <w:rPr>
          <w:rFonts w:ascii="Times New Roman" w:eastAsia="Times New Roman" w:hAnsi="Times New Roman" w:cs="Times New Roman"/>
          <w:sz w:val="24"/>
          <w:szCs w:val="24"/>
        </w:rPr>
        <w:br/>
        <w:t>2023 – Present</w:t>
      </w:r>
    </w:p>
    <w:p w14:paraId="3C2F2FD3"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I have collaborated with SRS Marketing on promotional events and marketing campaigns.</w:t>
      </w:r>
    </w:p>
    <w:p w14:paraId="794A7E3A"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My work included:</w:t>
      </w:r>
    </w:p>
    <w:p w14:paraId="39D96956"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 Providing makeup styling for models, presenters, and performers</w:t>
      </w:r>
      <w:r w:rsidRPr="00300F63">
        <w:rPr>
          <w:rFonts w:ascii="Times New Roman" w:eastAsia="Times New Roman" w:hAnsi="Times New Roman" w:cs="Times New Roman"/>
          <w:sz w:val="24"/>
          <w:szCs w:val="24"/>
        </w:rPr>
        <w:br/>
        <w:t>• Preparing participants for promotional photo shoots and brand activation events</w:t>
      </w:r>
      <w:r w:rsidRPr="00300F63">
        <w:rPr>
          <w:rFonts w:ascii="Times New Roman" w:eastAsia="Times New Roman" w:hAnsi="Times New Roman" w:cs="Times New Roman"/>
          <w:sz w:val="24"/>
          <w:szCs w:val="24"/>
        </w:rPr>
        <w:br/>
        <w:t>• Coordinating with photographers and event organizers</w:t>
      </w:r>
      <w:r w:rsidRPr="00300F63">
        <w:rPr>
          <w:rFonts w:ascii="Times New Roman" w:eastAsia="Times New Roman" w:hAnsi="Times New Roman" w:cs="Times New Roman"/>
          <w:sz w:val="24"/>
          <w:szCs w:val="24"/>
        </w:rPr>
        <w:br/>
        <w:t>• Supporting styling for music shows, cultural events, and promotional gatherings</w:t>
      </w:r>
    </w:p>
    <w:p w14:paraId="64AAE23B" w14:textId="77777777" w:rsidR="00D770FB" w:rsidRPr="00300F63" w:rsidRDefault="00D770FB" w:rsidP="00D770FB">
      <w:pPr>
        <w:spacing w:after="0"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pict w14:anchorId="0746BF6D">
          <v:rect id="_x0000_i1031" style="width:0;height:1.5pt" o:hralign="center" o:hrstd="t" o:hr="t" fillcolor="#a0a0a0" stroked="f"/>
        </w:pict>
      </w:r>
    </w:p>
    <w:p w14:paraId="0AB5D10C" w14:textId="77777777" w:rsidR="00D770FB" w:rsidRPr="00300F63" w:rsidRDefault="00D770FB" w:rsidP="00D770FB">
      <w:pPr>
        <w:spacing w:before="100" w:beforeAutospacing="1" w:after="100" w:afterAutospacing="1" w:line="240" w:lineRule="auto"/>
        <w:outlineLvl w:val="1"/>
        <w:rPr>
          <w:rFonts w:ascii="Times New Roman" w:eastAsia="Times New Roman" w:hAnsi="Times New Roman" w:cs="Times New Roman"/>
          <w:b/>
          <w:bCs/>
          <w:sz w:val="36"/>
          <w:szCs w:val="36"/>
        </w:rPr>
      </w:pPr>
      <w:r w:rsidRPr="00300F63">
        <w:rPr>
          <w:rFonts w:ascii="Times New Roman" w:eastAsia="Times New Roman" w:hAnsi="Times New Roman" w:cs="Times New Roman"/>
          <w:b/>
          <w:bCs/>
          <w:sz w:val="36"/>
          <w:szCs w:val="36"/>
        </w:rPr>
        <w:t>Cultural Event Makeup Support</w:t>
      </w:r>
    </w:p>
    <w:p w14:paraId="7C216424"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Commissioner Office – Dera Ghazi Khan Division</w:t>
      </w:r>
      <w:r w:rsidRPr="00300F63">
        <w:rPr>
          <w:rFonts w:ascii="Times New Roman" w:eastAsia="Times New Roman" w:hAnsi="Times New Roman" w:cs="Times New Roman"/>
          <w:sz w:val="24"/>
          <w:szCs w:val="24"/>
        </w:rPr>
        <w:br/>
        <w:t>March 2025</w:t>
      </w:r>
    </w:p>
    <w:p w14:paraId="280BAE6B"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I assisted in preparing performers and participants for stage presentations during cultural programs organized by the Commissioner Office.</w:t>
      </w:r>
    </w:p>
    <w:p w14:paraId="632F03BA"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My responsibilities included:</w:t>
      </w:r>
    </w:p>
    <w:p w14:paraId="1DAEF401"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 Makeup and appearance preparation for performers</w:t>
      </w:r>
      <w:r w:rsidRPr="00300F63">
        <w:rPr>
          <w:rFonts w:ascii="Times New Roman" w:eastAsia="Times New Roman" w:hAnsi="Times New Roman" w:cs="Times New Roman"/>
          <w:sz w:val="24"/>
          <w:szCs w:val="24"/>
        </w:rPr>
        <w:br/>
        <w:t>• Styling support for stage presentations</w:t>
      </w:r>
      <w:r w:rsidRPr="00300F63">
        <w:rPr>
          <w:rFonts w:ascii="Times New Roman" w:eastAsia="Times New Roman" w:hAnsi="Times New Roman" w:cs="Times New Roman"/>
          <w:sz w:val="24"/>
          <w:szCs w:val="24"/>
        </w:rPr>
        <w:br/>
        <w:t>• Coordination of performer appearance for official cultural events</w:t>
      </w:r>
    </w:p>
    <w:p w14:paraId="5BD38063" w14:textId="77777777" w:rsidR="00D770FB" w:rsidRPr="00300F63" w:rsidRDefault="00D770FB" w:rsidP="00D770FB">
      <w:pPr>
        <w:spacing w:after="0"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pict w14:anchorId="402A5C1D">
          <v:rect id="_x0000_i1032" style="width:0;height:1.5pt" o:hralign="center" o:hrstd="t" o:hr="t" fillcolor="#a0a0a0" stroked="f"/>
        </w:pict>
      </w:r>
    </w:p>
    <w:p w14:paraId="5BF12E61" w14:textId="77777777" w:rsidR="00D770FB" w:rsidRPr="00300F63" w:rsidRDefault="00D770FB" w:rsidP="00D770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0F63">
        <w:rPr>
          <w:rFonts w:ascii="Times New Roman" w:eastAsia="Times New Roman" w:hAnsi="Times New Roman" w:cs="Times New Roman"/>
          <w:b/>
          <w:bCs/>
          <w:kern w:val="36"/>
          <w:sz w:val="48"/>
          <w:szCs w:val="48"/>
        </w:rPr>
        <w:t>PROFESSIONAL TRAINING &amp; CERTIFICATIONS</w:t>
      </w:r>
    </w:p>
    <w:p w14:paraId="4E8D25F7" w14:textId="77777777" w:rsidR="00D770FB" w:rsidRPr="00300F63" w:rsidRDefault="00D770FB" w:rsidP="00D770FB">
      <w:pPr>
        <w:spacing w:before="100" w:beforeAutospacing="1" w:after="100" w:afterAutospacing="1" w:line="240" w:lineRule="auto"/>
        <w:outlineLvl w:val="1"/>
        <w:rPr>
          <w:rFonts w:ascii="Times New Roman" w:eastAsia="Times New Roman" w:hAnsi="Times New Roman" w:cs="Times New Roman"/>
          <w:b/>
          <w:bCs/>
          <w:sz w:val="36"/>
          <w:szCs w:val="36"/>
        </w:rPr>
      </w:pPr>
      <w:r w:rsidRPr="00300F63">
        <w:rPr>
          <w:rFonts w:ascii="Times New Roman" w:eastAsia="Times New Roman" w:hAnsi="Times New Roman" w:cs="Times New Roman"/>
          <w:b/>
          <w:bCs/>
          <w:sz w:val="36"/>
          <w:szCs w:val="36"/>
        </w:rPr>
        <w:t>Beautician Professional Course</w:t>
      </w:r>
    </w:p>
    <w:p w14:paraId="17F64FB2"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Skill Development Association</w:t>
      </w:r>
      <w:r w:rsidRPr="00300F63">
        <w:rPr>
          <w:rFonts w:ascii="Times New Roman" w:eastAsia="Times New Roman" w:hAnsi="Times New Roman" w:cs="Times New Roman"/>
          <w:sz w:val="24"/>
          <w:szCs w:val="24"/>
        </w:rPr>
        <w:br/>
        <w:t>Duration: 6 Months</w:t>
      </w:r>
    </w:p>
    <w:p w14:paraId="5F5C26C5"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lastRenderedPageBreak/>
        <w:t>During this program, I received professional training in beautician techniques and cosmetic application.</w:t>
      </w:r>
    </w:p>
    <w:p w14:paraId="6D483BDD" w14:textId="77777777" w:rsidR="00D770FB" w:rsidRPr="00300F63" w:rsidRDefault="00D770FB" w:rsidP="00D770FB">
      <w:pPr>
        <w:spacing w:after="0"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pict w14:anchorId="341CA21F">
          <v:rect id="_x0000_i1033" style="width:0;height:1.5pt" o:hralign="center" o:hrstd="t" o:hr="t" fillcolor="#a0a0a0" stroked="f"/>
        </w:pict>
      </w:r>
    </w:p>
    <w:p w14:paraId="072D877F" w14:textId="77777777" w:rsidR="00D770FB" w:rsidRPr="00300F63" w:rsidRDefault="00D770FB" w:rsidP="00D770FB">
      <w:pPr>
        <w:spacing w:before="100" w:beforeAutospacing="1" w:after="100" w:afterAutospacing="1" w:line="240" w:lineRule="auto"/>
        <w:outlineLvl w:val="1"/>
        <w:rPr>
          <w:rFonts w:ascii="Times New Roman" w:eastAsia="Times New Roman" w:hAnsi="Times New Roman" w:cs="Times New Roman"/>
          <w:b/>
          <w:bCs/>
          <w:sz w:val="36"/>
          <w:szCs w:val="36"/>
        </w:rPr>
      </w:pPr>
      <w:r w:rsidRPr="00300F63">
        <w:rPr>
          <w:rFonts w:ascii="Times New Roman" w:eastAsia="Times New Roman" w:hAnsi="Times New Roman" w:cs="Times New Roman"/>
          <w:b/>
          <w:bCs/>
          <w:sz w:val="36"/>
          <w:szCs w:val="36"/>
        </w:rPr>
        <w:t>Clinical Training in Aesthetic Skin Care &amp; Facial Techniques</w:t>
      </w:r>
    </w:p>
    <w:p w14:paraId="78B3D080"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Women Physiotherapy Hub – Dera Ghazi Khan</w:t>
      </w:r>
      <w:r w:rsidRPr="00300F63">
        <w:rPr>
          <w:rFonts w:ascii="Times New Roman" w:eastAsia="Times New Roman" w:hAnsi="Times New Roman" w:cs="Times New Roman"/>
          <w:sz w:val="24"/>
          <w:szCs w:val="24"/>
        </w:rPr>
        <w:br/>
        <w:t>September 2024 – November 2024</w:t>
      </w:r>
    </w:p>
    <w:p w14:paraId="2552B5A3"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This training provided hands-on exposure to:</w:t>
      </w:r>
    </w:p>
    <w:p w14:paraId="710F00DC"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 Skin analysis and consultation procedures</w:t>
      </w:r>
      <w:r w:rsidRPr="00300F63">
        <w:rPr>
          <w:rFonts w:ascii="Times New Roman" w:eastAsia="Times New Roman" w:hAnsi="Times New Roman" w:cs="Times New Roman"/>
          <w:sz w:val="24"/>
          <w:szCs w:val="24"/>
        </w:rPr>
        <w:br/>
        <w:t>• Facial and advanced skincare treatments</w:t>
      </w:r>
      <w:r w:rsidRPr="00300F63">
        <w:rPr>
          <w:rFonts w:ascii="Times New Roman" w:eastAsia="Times New Roman" w:hAnsi="Times New Roman" w:cs="Times New Roman"/>
          <w:sz w:val="24"/>
          <w:szCs w:val="24"/>
        </w:rPr>
        <w:br/>
        <w:t>• Skin preparation techniques before cosmetic makeup</w:t>
      </w:r>
      <w:r w:rsidRPr="00300F63">
        <w:rPr>
          <w:rFonts w:ascii="Times New Roman" w:eastAsia="Times New Roman" w:hAnsi="Times New Roman" w:cs="Times New Roman"/>
          <w:sz w:val="24"/>
          <w:szCs w:val="24"/>
        </w:rPr>
        <w:br/>
        <w:t>• Professional hygiene standards in aesthetic procedures</w:t>
      </w:r>
    </w:p>
    <w:p w14:paraId="67A0DF2C" w14:textId="77777777" w:rsidR="00D770FB" w:rsidRPr="00300F63" w:rsidRDefault="00D770FB" w:rsidP="00D770FB">
      <w:pPr>
        <w:spacing w:after="0"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pict w14:anchorId="49845415">
          <v:rect id="_x0000_i1034" style="width:0;height:1.5pt" o:hralign="center" o:hrstd="t" o:hr="t" fillcolor="#a0a0a0" stroked="f"/>
        </w:pict>
      </w:r>
    </w:p>
    <w:p w14:paraId="219E8084" w14:textId="77777777" w:rsidR="00D770FB" w:rsidRPr="00300F63" w:rsidRDefault="00D770FB" w:rsidP="00D770FB">
      <w:pPr>
        <w:spacing w:before="100" w:beforeAutospacing="1" w:after="100" w:afterAutospacing="1" w:line="240" w:lineRule="auto"/>
        <w:outlineLvl w:val="1"/>
        <w:rPr>
          <w:rFonts w:ascii="Times New Roman" w:eastAsia="Times New Roman" w:hAnsi="Times New Roman" w:cs="Times New Roman"/>
          <w:b/>
          <w:bCs/>
          <w:sz w:val="36"/>
          <w:szCs w:val="36"/>
        </w:rPr>
      </w:pPr>
      <w:r w:rsidRPr="00300F63">
        <w:rPr>
          <w:rFonts w:ascii="Times New Roman" w:eastAsia="Times New Roman" w:hAnsi="Times New Roman" w:cs="Times New Roman"/>
          <w:b/>
          <w:bCs/>
          <w:sz w:val="36"/>
          <w:szCs w:val="36"/>
        </w:rPr>
        <w:t>Modern Bridal Makeup &amp; Fine Art Workshop</w:t>
      </w:r>
    </w:p>
    <w:p w14:paraId="58B50026"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Punjab Skills Vocational Council</w:t>
      </w:r>
      <w:r w:rsidRPr="00300F63">
        <w:rPr>
          <w:rFonts w:ascii="Times New Roman" w:eastAsia="Times New Roman" w:hAnsi="Times New Roman" w:cs="Times New Roman"/>
          <w:sz w:val="24"/>
          <w:szCs w:val="24"/>
        </w:rPr>
        <w:br/>
        <w:t>2022 – 2023</w:t>
      </w:r>
    </w:p>
    <w:p w14:paraId="32D3947D"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Professional workshop focused on bridal makeup artistry and modern beautician techniques.</w:t>
      </w:r>
    </w:p>
    <w:p w14:paraId="79F43B59" w14:textId="77777777" w:rsidR="00D770FB" w:rsidRPr="00300F63" w:rsidRDefault="00D770FB" w:rsidP="00D770FB">
      <w:pPr>
        <w:spacing w:after="0"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pict w14:anchorId="749A74C7">
          <v:rect id="_x0000_i1035" style="width:0;height:1.5pt" o:hralign="center" o:hrstd="t" o:hr="t" fillcolor="#a0a0a0" stroked="f"/>
        </w:pict>
      </w:r>
    </w:p>
    <w:p w14:paraId="2995D186" w14:textId="77777777" w:rsidR="00D770FB" w:rsidRPr="00300F63" w:rsidRDefault="00D770FB" w:rsidP="00D770FB">
      <w:pPr>
        <w:spacing w:before="100" w:beforeAutospacing="1" w:after="100" w:afterAutospacing="1" w:line="240" w:lineRule="auto"/>
        <w:outlineLvl w:val="1"/>
        <w:rPr>
          <w:rFonts w:ascii="Times New Roman" w:eastAsia="Times New Roman" w:hAnsi="Times New Roman" w:cs="Times New Roman"/>
          <w:b/>
          <w:bCs/>
          <w:sz w:val="36"/>
          <w:szCs w:val="36"/>
        </w:rPr>
      </w:pPr>
      <w:r w:rsidRPr="00300F63">
        <w:rPr>
          <w:rFonts w:ascii="Times New Roman" w:eastAsia="Times New Roman" w:hAnsi="Times New Roman" w:cs="Times New Roman"/>
          <w:b/>
          <w:bCs/>
          <w:sz w:val="36"/>
          <w:szCs w:val="36"/>
        </w:rPr>
        <w:t>High Profile Bridal Makeup Master Class</w:t>
      </w:r>
    </w:p>
    <w:p w14:paraId="7393D5D2"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MORAL Professional Makeup</w:t>
      </w:r>
      <w:r w:rsidRPr="00300F63">
        <w:rPr>
          <w:rFonts w:ascii="Times New Roman" w:eastAsia="Times New Roman" w:hAnsi="Times New Roman" w:cs="Times New Roman"/>
          <w:sz w:val="24"/>
          <w:szCs w:val="24"/>
        </w:rPr>
        <w:br/>
        <w:t>October 2023</w:t>
      </w:r>
    </w:p>
    <w:p w14:paraId="097ED8D2"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Training focused on advanced bridal makeup techniques and professional beauty styling.</w:t>
      </w:r>
    </w:p>
    <w:p w14:paraId="6250A9C2" w14:textId="77777777" w:rsidR="00D770FB" w:rsidRPr="00300F63" w:rsidRDefault="00D770FB" w:rsidP="00D770FB">
      <w:pPr>
        <w:spacing w:after="0"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pict w14:anchorId="647EFD9D">
          <v:rect id="_x0000_i1036" style="width:0;height:1.5pt" o:hralign="center" o:hrstd="t" o:hr="t" fillcolor="#a0a0a0" stroked="f"/>
        </w:pict>
      </w:r>
    </w:p>
    <w:p w14:paraId="4B8D5D87" w14:textId="77777777" w:rsidR="00D770FB" w:rsidRPr="00300F63" w:rsidRDefault="00D770FB" w:rsidP="00D770FB">
      <w:pPr>
        <w:spacing w:before="100" w:beforeAutospacing="1" w:after="100" w:afterAutospacing="1" w:line="240" w:lineRule="auto"/>
        <w:outlineLvl w:val="1"/>
        <w:rPr>
          <w:rFonts w:ascii="Times New Roman" w:eastAsia="Times New Roman" w:hAnsi="Times New Roman" w:cs="Times New Roman"/>
          <w:b/>
          <w:bCs/>
          <w:sz w:val="36"/>
          <w:szCs w:val="36"/>
        </w:rPr>
      </w:pPr>
      <w:r w:rsidRPr="00300F63">
        <w:rPr>
          <w:rFonts w:ascii="Times New Roman" w:eastAsia="Times New Roman" w:hAnsi="Times New Roman" w:cs="Times New Roman"/>
          <w:b/>
          <w:bCs/>
          <w:sz w:val="36"/>
          <w:szCs w:val="36"/>
        </w:rPr>
        <w:t>Skin Care Training Programme</w:t>
      </w:r>
    </w:p>
    <w:p w14:paraId="0949ED05"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Golden Pearl Cosmetics Pakistan</w:t>
      </w:r>
    </w:p>
    <w:p w14:paraId="74169EA6"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Training in professional skincare products and beauty application techniques.</w:t>
      </w:r>
    </w:p>
    <w:p w14:paraId="22D12B3C" w14:textId="77777777" w:rsidR="00D770FB" w:rsidRPr="00300F63" w:rsidRDefault="00D770FB" w:rsidP="00D770FB">
      <w:pPr>
        <w:spacing w:after="0"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pict w14:anchorId="76D44BAB">
          <v:rect id="_x0000_i1037" style="width:0;height:1.5pt" o:hralign="center" o:hrstd="t" o:hr="t" fillcolor="#a0a0a0" stroked="f"/>
        </w:pict>
      </w:r>
    </w:p>
    <w:p w14:paraId="4D746A0C" w14:textId="77777777" w:rsidR="00D770FB" w:rsidRPr="00300F63" w:rsidRDefault="00D770FB" w:rsidP="00D770FB">
      <w:pPr>
        <w:spacing w:before="100" w:beforeAutospacing="1" w:after="100" w:afterAutospacing="1" w:line="240" w:lineRule="auto"/>
        <w:outlineLvl w:val="1"/>
        <w:rPr>
          <w:rFonts w:ascii="Times New Roman" w:eastAsia="Times New Roman" w:hAnsi="Times New Roman" w:cs="Times New Roman"/>
          <w:b/>
          <w:bCs/>
          <w:sz w:val="36"/>
          <w:szCs w:val="36"/>
        </w:rPr>
      </w:pPr>
      <w:r w:rsidRPr="00300F63">
        <w:rPr>
          <w:rFonts w:ascii="Times New Roman" w:eastAsia="Times New Roman" w:hAnsi="Times New Roman" w:cs="Times New Roman"/>
          <w:b/>
          <w:bCs/>
          <w:sz w:val="36"/>
          <w:szCs w:val="36"/>
        </w:rPr>
        <w:t>Skin Whitening Treatment Workshop</w:t>
      </w:r>
    </w:p>
    <w:p w14:paraId="0615329E"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lastRenderedPageBreak/>
        <w:t>Four Brothers Marketing Network &amp; Cosmetics Traders</w:t>
      </w:r>
      <w:r w:rsidRPr="00300F63">
        <w:rPr>
          <w:rFonts w:ascii="Times New Roman" w:eastAsia="Times New Roman" w:hAnsi="Times New Roman" w:cs="Times New Roman"/>
          <w:sz w:val="24"/>
          <w:szCs w:val="24"/>
        </w:rPr>
        <w:br/>
        <w:t>June 2023</w:t>
      </w:r>
    </w:p>
    <w:p w14:paraId="76438C38"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Specialized training in skin whitening treatment solutions.</w:t>
      </w:r>
    </w:p>
    <w:p w14:paraId="186742B9" w14:textId="77777777" w:rsidR="00D770FB" w:rsidRPr="00300F63" w:rsidRDefault="00D770FB" w:rsidP="00D770FB">
      <w:pPr>
        <w:spacing w:after="0"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pict w14:anchorId="4967E4F1">
          <v:rect id="_x0000_i1038" style="width:0;height:1.5pt" o:hralign="center" o:hrstd="t" o:hr="t" fillcolor="#a0a0a0" stroked="f"/>
        </w:pict>
      </w:r>
    </w:p>
    <w:p w14:paraId="4C7768C8" w14:textId="77777777" w:rsidR="00D770FB" w:rsidRPr="00300F63" w:rsidRDefault="00D770FB" w:rsidP="00D770FB">
      <w:pPr>
        <w:spacing w:before="100" w:beforeAutospacing="1" w:after="100" w:afterAutospacing="1" w:line="240" w:lineRule="auto"/>
        <w:outlineLvl w:val="1"/>
        <w:rPr>
          <w:rFonts w:ascii="Times New Roman" w:eastAsia="Times New Roman" w:hAnsi="Times New Roman" w:cs="Times New Roman"/>
          <w:b/>
          <w:bCs/>
          <w:sz w:val="36"/>
          <w:szCs w:val="36"/>
        </w:rPr>
      </w:pPr>
      <w:r w:rsidRPr="00300F63">
        <w:rPr>
          <w:rFonts w:ascii="Times New Roman" w:eastAsia="Times New Roman" w:hAnsi="Times New Roman" w:cs="Times New Roman"/>
          <w:b/>
          <w:bCs/>
          <w:sz w:val="36"/>
          <w:szCs w:val="36"/>
        </w:rPr>
        <w:t>Makeup Training Programme</w:t>
      </w:r>
    </w:p>
    <w:p w14:paraId="1BFB95A1" w14:textId="5781CCD2"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Al</w:t>
      </w:r>
      <w:r w:rsidR="00CD7E57">
        <w:rPr>
          <w:rFonts w:ascii="Times New Roman" w:eastAsia="Times New Roman" w:hAnsi="Times New Roman" w:cs="Times New Roman"/>
          <w:sz w:val="24"/>
          <w:szCs w:val="24"/>
        </w:rPr>
        <w:t>l</w:t>
      </w:r>
      <w:r w:rsidRPr="00300F63">
        <w:rPr>
          <w:rFonts w:ascii="Times New Roman" w:eastAsia="Times New Roman" w:hAnsi="Times New Roman" w:cs="Times New Roman"/>
          <w:sz w:val="24"/>
          <w:szCs w:val="24"/>
        </w:rPr>
        <w:t>enora Multan</w:t>
      </w:r>
      <w:r w:rsidRPr="00300F63">
        <w:rPr>
          <w:rFonts w:ascii="Times New Roman" w:eastAsia="Times New Roman" w:hAnsi="Times New Roman" w:cs="Times New Roman"/>
          <w:sz w:val="24"/>
          <w:szCs w:val="24"/>
        </w:rPr>
        <w:br/>
        <w:t>April 2021</w:t>
      </w:r>
    </w:p>
    <w:p w14:paraId="1DA7F438"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Recognition for performance during the makeup training program.</w:t>
      </w:r>
    </w:p>
    <w:p w14:paraId="4F50BAB2" w14:textId="77777777" w:rsidR="00D770FB" w:rsidRPr="00300F63" w:rsidRDefault="00D770FB" w:rsidP="00D770FB">
      <w:pPr>
        <w:spacing w:after="0"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pict w14:anchorId="31C6DB47">
          <v:rect id="_x0000_i1039" style="width:0;height:1.5pt" o:hralign="center" o:hrstd="t" o:hr="t" fillcolor="#a0a0a0" stroked="f"/>
        </w:pict>
      </w:r>
    </w:p>
    <w:p w14:paraId="67171AE6" w14:textId="77777777" w:rsidR="00D770FB" w:rsidRPr="00300F63" w:rsidRDefault="00D770FB" w:rsidP="00D770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0F63">
        <w:rPr>
          <w:rFonts w:ascii="Times New Roman" w:eastAsia="Times New Roman" w:hAnsi="Times New Roman" w:cs="Times New Roman"/>
          <w:b/>
          <w:bCs/>
          <w:kern w:val="36"/>
          <w:sz w:val="48"/>
          <w:szCs w:val="48"/>
        </w:rPr>
        <w:t>PROFESSIONAL RECOGNITION</w:t>
      </w:r>
    </w:p>
    <w:p w14:paraId="7C6FDA65" w14:textId="77777777" w:rsidR="00D770FB" w:rsidRPr="00300F63" w:rsidRDefault="00D770FB" w:rsidP="00D770FB">
      <w:pPr>
        <w:spacing w:before="100" w:beforeAutospacing="1" w:after="100" w:afterAutospacing="1" w:line="240" w:lineRule="auto"/>
        <w:outlineLvl w:val="2"/>
        <w:rPr>
          <w:rFonts w:ascii="Times New Roman" w:eastAsia="Times New Roman" w:hAnsi="Times New Roman" w:cs="Times New Roman"/>
          <w:b/>
          <w:bCs/>
          <w:sz w:val="27"/>
          <w:szCs w:val="27"/>
        </w:rPr>
      </w:pPr>
      <w:r w:rsidRPr="00300F63">
        <w:rPr>
          <w:rFonts w:ascii="Times New Roman" w:eastAsia="Times New Roman" w:hAnsi="Times New Roman" w:cs="Times New Roman"/>
          <w:b/>
          <w:bCs/>
          <w:sz w:val="27"/>
          <w:szCs w:val="27"/>
        </w:rPr>
        <w:t>Letter of Appreciation</w:t>
      </w:r>
    </w:p>
    <w:p w14:paraId="6A1A43A8"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Commissioner Office – Dera Ghazi Khan Division</w:t>
      </w:r>
      <w:r w:rsidRPr="00300F63">
        <w:rPr>
          <w:rFonts w:ascii="Times New Roman" w:eastAsia="Times New Roman" w:hAnsi="Times New Roman" w:cs="Times New Roman"/>
          <w:sz w:val="24"/>
          <w:szCs w:val="24"/>
        </w:rPr>
        <w:br/>
        <w:t>March 2025</w:t>
      </w:r>
    </w:p>
    <w:p w14:paraId="0CA284B0"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I was recognized for contributing makeup and styling support during official cultural programs.</w:t>
      </w:r>
    </w:p>
    <w:p w14:paraId="51C902B1" w14:textId="77777777" w:rsidR="00D770FB" w:rsidRPr="00300F63" w:rsidRDefault="00D770FB" w:rsidP="00D770FB">
      <w:pPr>
        <w:spacing w:after="0"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pict w14:anchorId="34D6F195">
          <v:rect id="_x0000_i1040" style="width:0;height:1.5pt" o:hralign="center" o:hrstd="t" o:hr="t" fillcolor="#a0a0a0" stroked="f"/>
        </w:pict>
      </w:r>
    </w:p>
    <w:p w14:paraId="27792754" w14:textId="77777777" w:rsidR="00D770FB" w:rsidRPr="00300F63" w:rsidRDefault="00D770FB" w:rsidP="00D770FB">
      <w:pPr>
        <w:spacing w:before="100" w:beforeAutospacing="1" w:after="100" w:afterAutospacing="1" w:line="240" w:lineRule="auto"/>
        <w:outlineLvl w:val="2"/>
        <w:rPr>
          <w:rFonts w:ascii="Times New Roman" w:eastAsia="Times New Roman" w:hAnsi="Times New Roman" w:cs="Times New Roman"/>
          <w:b/>
          <w:bCs/>
          <w:sz w:val="27"/>
          <w:szCs w:val="27"/>
        </w:rPr>
      </w:pPr>
      <w:r w:rsidRPr="00300F63">
        <w:rPr>
          <w:rFonts w:ascii="Times New Roman" w:eastAsia="Times New Roman" w:hAnsi="Times New Roman" w:cs="Times New Roman"/>
          <w:b/>
          <w:bCs/>
          <w:sz w:val="27"/>
          <w:szCs w:val="27"/>
        </w:rPr>
        <w:t>Event Collaboration Recognition</w:t>
      </w:r>
    </w:p>
    <w:p w14:paraId="6DE691FC"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SRS Marketing – Multan</w:t>
      </w:r>
    </w:p>
    <w:p w14:paraId="417B73E5"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Acknowledged for providing makeup and appearance preparation services during promotional events and marketing campaigns.</w:t>
      </w:r>
    </w:p>
    <w:p w14:paraId="381A0211" w14:textId="77777777" w:rsidR="00D770FB" w:rsidRPr="00300F63" w:rsidRDefault="00D770FB" w:rsidP="00D770FB">
      <w:pPr>
        <w:spacing w:after="0"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pict w14:anchorId="34FEC336">
          <v:rect id="_x0000_i1041" style="width:0;height:1.5pt" o:hralign="center" o:hrstd="t" o:hr="t" fillcolor="#a0a0a0" stroked="f"/>
        </w:pict>
      </w:r>
    </w:p>
    <w:p w14:paraId="58CE12E7" w14:textId="77777777" w:rsidR="00D770FB" w:rsidRPr="00300F63" w:rsidRDefault="00D770FB" w:rsidP="00D770FB">
      <w:pPr>
        <w:spacing w:before="100" w:beforeAutospacing="1" w:after="100" w:afterAutospacing="1" w:line="240" w:lineRule="auto"/>
        <w:outlineLvl w:val="2"/>
        <w:rPr>
          <w:rFonts w:ascii="Times New Roman" w:eastAsia="Times New Roman" w:hAnsi="Times New Roman" w:cs="Times New Roman"/>
          <w:b/>
          <w:bCs/>
          <w:sz w:val="27"/>
          <w:szCs w:val="27"/>
        </w:rPr>
      </w:pPr>
      <w:r w:rsidRPr="00300F63">
        <w:rPr>
          <w:rFonts w:ascii="Times New Roman" w:eastAsia="Times New Roman" w:hAnsi="Times New Roman" w:cs="Times New Roman"/>
          <w:b/>
          <w:bCs/>
          <w:sz w:val="27"/>
          <w:szCs w:val="27"/>
        </w:rPr>
        <w:t>Creative Event Support Confirmation</w:t>
      </w:r>
    </w:p>
    <w:p w14:paraId="74B801C1"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The Spirit School – Dera Ghazi Khan</w:t>
      </w:r>
      <w:r w:rsidRPr="00300F63">
        <w:rPr>
          <w:rFonts w:ascii="Times New Roman" w:eastAsia="Times New Roman" w:hAnsi="Times New Roman" w:cs="Times New Roman"/>
          <w:sz w:val="24"/>
          <w:szCs w:val="24"/>
        </w:rPr>
        <w:br/>
        <w:t>January 2025</w:t>
      </w:r>
    </w:p>
    <w:p w14:paraId="52284126"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Recognized for assisting in makeup preparation and styling for student stage performances and cultural activities.</w:t>
      </w:r>
    </w:p>
    <w:p w14:paraId="6D582857" w14:textId="77777777" w:rsidR="00D770FB" w:rsidRPr="00300F63" w:rsidRDefault="00D770FB" w:rsidP="00D770FB">
      <w:pPr>
        <w:spacing w:after="0"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pict w14:anchorId="2C93BF8B">
          <v:rect id="_x0000_i1042" style="width:0;height:1.5pt" o:hralign="center" o:hrstd="t" o:hr="t" fillcolor="#a0a0a0" stroked="f"/>
        </w:pict>
      </w:r>
    </w:p>
    <w:p w14:paraId="6A109421" w14:textId="77777777" w:rsidR="00D770FB" w:rsidRPr="00300F63" w:rsidRDefault="00D770FB" w:rsidP="00D770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0F63">
        <w:rPr>
          <w:rFonts w:ascii="Times New Roman" w:eastAsia="Times New Roman" w:hAnsi="Times New Roman" w:cs="Times New Roman"/>
          <w:b/>
          <w:bCs/>
          <w:kern w:val="36"/>
          <w:sz w:val="48"/>
          <w:szCs w:val="48"/>
        </w:rPr>
        <w:t>EDUCATION</w:t>
      </w:r>
    </w:p>
    <w:p w14:paraId="190FA004"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lastRenderedPageBreak/>
        <w:t>Master of Arts – International Relations</w:t>
      </w:r>
      <w:r w:rsidRPr="00300F63">
        <w:rPr>
          <w:rFonts w:ascii="Times New Roman" w:eastAsia="Times New Roman" w:hAnsi="Times New Roman" w:cs="Times New Roman"/>
          <w:sz w:val="24"/>
          <w:szCs w:val="24"/>
        </w:rPr>
        <w:br/>
        <w:t>Bahauddin Zakariya University – Multan</w:t>
      </w:r>
      <w:r w:rsidRPr="00300F63">
        <w:rPr>
          <w:rFonts w:ascii="Times New Roman" w:eastAsia="Times New Roman" w:hAnsi="Times New Roman" w:cs="Times New Roman"/>
          <w:sz w:val="24"/>
          <w:szCs w:val="24"/>
        </w:rPr>
        <w:br/>
        <w:t>2008 – 2010</w:t>
      </w:r>
    </w:p>
    <w:p w14:paraId="077A6DC2"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Bachelor of Arts</w:t>
      </w:r>
      <w:r w:rsidRPr="00300F63">
        <w:rPr>
          <w:rFonts w:ascii="Times New Roman" w:eastAsia="Times New Roman" w:hAnsi="Times New Roman" w:cs="Times New Roman"/>
          <w:sz w:val="24"/>
          <w:szCs w:val="24"/>
        </w:rPr>
        <w:br/>
        <w:t>Bahauddin Zakariya University – Multan</w:t>
      </w:r>
      <w:r w:rsidRPr="00300F63">
        <w:rPr>
          <w:rFonts w:ascii="Times New Roman" w:eastAsia="Times New Roman" w:hAnsi="Times New Roman" w:cs="Times New Roman"/>
          <w:sz w:val="24"/>
          <w:szCs w:val="24"/>
        </w:rPr>
        <w:br/>
        <w:t>2006 – 2008</w:t>
      </w:r>
    </w:p>
    <w:p w14:paraId="7ED156B5" w14:textId="77777777" w:rsidR="00D770FB" w:rsidRPr="00300F63"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Intermediate – Humanities Group</w:t>
      </w:r>
      <w:r w:rsidRPr="00300F63">
        <w:rPr>
          <w:rFonts w:ascii="Times New Roman" w:eastAsia="Times New Roman" w:hAnsi="Times New Roman" w:cs="Times New Roman"/>
          <w:sz w:val="24"/>
          <w:szCs w:val="24"/>
        </w:rPr>
        <w:br/>
        <w:t>Board of Intermediate &amp; Secondary Education – Multan</w:t>
      </w:r>
      <w:r w:rsidRPr="00300F63">
        <w:rPr>
          <w:rFonts w:ascii="Times New Roman" w:eastAsia="Times New Roman" w:hAnsi="Times New Roman" w:cs="Times New Roman"/>
          <w:sz w:val="24"/>
          <w:szCs w:val="24"/>
        </w:rPr>
        <w:br/>
        <w:t>2004 – 2006</w:t>
      </w:r>
    </w:p>
    <w:p w14:paraId="3FF8568A" w14:textId="77777777" w:rsidR="00D770FB" w:rsidRPr="00300F63" w:rsidRDefault="00D770FB" w:rsidP="00D770FB">
      <w:pPr>
        <w:spacing w:after="0"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pict w14:anchorId="3B27F191">
          <v:rect id="_x0000_i1043" style="width:0;height:1.5pt" o:hralign="center" o:hrstd="t" o:hr="t" fillcolor="#a0a0a0" stroked="f"/>
        </w:pict>
      </w:r>
    </w:p>
    <w:p w14:paraId="351CBE7B" w14:textId="77777777" w:rsidR="00D770FB" w:rsidRPr="00300F63" w:rsidRDefault="00D770FB" w:rsidP="00D770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0F63">
        <w:rPr>
          <w:rFonts w:ascii="Times New Roman" w:eastAsia="Times New Roman" w:hAnsi="Times New Roman" w:cs="Times New Roman"/>
          <w:b/>
          <w:bCs/>
          <w:kern w:val="36"/>
          <w:sz w:val="48"/>
          <w:szCs w:val="48"/>
        </w:rPr>
        <w:t>LANGUAGES</w:t>
      </w:r>
    </w:p>
    <w:p w14:paraId="2AC44010" w14:textId="48598CD0" w:rsidR="00D770FB" w:rsidRDefault="00D770FB" w:rsidP="00D770F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Urdu</w:t>
      </w:r>
      <w:r w:rsidRPr="00300F63">
        <w:rPr>
          <w:rFonts w:ascii="Times New Roman" w:eastAsia="Times New Roman" w:hAnsi="Times New Roman" w:cs="Times New Roman"/>
          <w:sz w:val="24"/>
          <w:szCs w:val="24"/>
        </w:rPr>
        <w:br/>
        <w:t>English</w:t>
      </w:r>
    </w:p>
    <w:p w14:paraId="60A887EB" w14:textId="3D9C6919" w:rsidR="00DD097F" w:rsidRDefault="00DD097F" w:rsidP="00DD097F">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REFERENCES</w:t>
      </w:r>
    </w:p>
    <w:p w14:paraId="3478B9E0" w14:textId="25295E05" w:rsidR="00DD097F" w:rsidRPr="00300F63" w:rsidRDefault="00513E9B" w:rsidP="00513E9B">
      <w:pPr>
        <w:spacing w:before="100" w:beforeAutospacing="1" w:after="100" w:afterAutospacing="1" w:line="240" w:lineRule="auto"/>
        <w:rPr>
          <w:rFonts w:ascii="Times New Roman" w:eastAsia="Times New Roman" w:hAnsi="Times New Roman" w:cs="Times New Roman"/>
          <w:sz w:val="24"/>
          <w:szCs w:val="24"/>
        </w:rPr>
      </w:pPr>
      <w:r w:rsidRPr="00300F63">
        <w:rPr>
          <w:rFonts w:ascii="Times New Roman" w:eastAsia="Times New Roman" w:hAnsi="Times New Roman" w:cs="Times New Roman"/>
          <w:sz w:val="24"/>
          <w:szCs w:val="24"/>
        </w:rPr>
        <w:t>U</w:t>
      </w:r>
      <w:r>
        <w:rPr>
          <w:rFonts w:ascii="Times New Roman" w:eastAsia="Times New Roman" w:hAnsi="Times New Roman" w:cs="Times New Roman"/>
          <w:sz w:val="24"/>
          <w:szCs w:val="24"/>
        </w:rPr>
        <w:t>pon Request</w:t>
      </w:r>
    </w:p>
    <w:p w14:paraId="2E7BDBB5" w14:textId="77777777" w:rsidR="00DD097F" w:rsidRPr="00300F63" w:rsidRDefault="00DD097F" w:rsidP="00D770FB">
      <w:pPr>
        <w:spacing w:before="100" w:beforeAutospacing="1" w:after="100" w:afterAutospacing="1" w:line="240" w:lineRule="auto"/>
        <w:rPr>
          <w:rFonts w:ascii="Times New Roman" w:eastAsia="Times New Roman" w:hAnsi="Times New Roman" w:cs="Times New Roman"/>
          <w:sz w:val="24"/>
          <w:szCs w:val="24"/>
        </w:rPr>
      </w:pPr>
    </w:p>
    <w:p w14:paraId="45DA7550" w14:textId="77777777" w:rsidR="00D770FB" w:rsidRDefault="00D770FB" w:rsidP="00D770FB"/>
    <w:p w14:paraId="2A84AD3C" w14:textId="68D34D2F" w:rsidR="00F65859" w:rsidRDefault="00F65859" w:rsidP="00EB4B5F"/>
    <w:sectPr w:rsidR="00F65859" w:rsidSect="00BB641C">
      <w:pgSz w:w="11906" w:h="16838" w:code="9"/>
      <w:pgMar w:top="1170" w:right="1440" w:bottom="1440" w:left="1440" w:header="720" w:footer="720" w:gutter="0"/>
      <w:pgBorders w:offsetFrom="page">
        <w:top w:val="threeDEmboss" w:sz="24" w:space="24" w:color="E36C0A" w:themeColor="accent6" w:themeShade="BF"/>
        <w:left w:val="threeDEmboss" w:sz="24" w:space="24" w:color="E36C0A" w:themeColor="accent6" w:themeShade="BF"/>
        <w:bottom w:val="threeDEmboss" w:sz="24" w:space="24" w:color="E36C0A" w:themeColor="accent6" w:themeShade="BF"/>
        <w:right w:val="threeDEmboss"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AB267" w14:textId="77777777" w:rsidR="00C56198" w:rsidRDefault="00C56198" w:rsidP="00EB4B5F">
      <w:pPr>
        <w:spacing w:line="240" w:lineRule="auto"/>
      </w:pPr>
      <w:r>
        <w:separator/>
      </w:r>
    </w:p>
  </w:endnote>
  <w:endnote w:type="continuationSeparator" w:id="0">
    <w:p w14:paraId="0D73BB3F" w14:textId="77777777" w:rsidR="00C56198" w:rsidRDefault="00C56198" w:rsidP="00EB4B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embo">
    <w:altName w:val="Bembo"/>
    <w:charset w:val="00"/>
    <w:family w:val="roman"/>
    <w:pitch w:val="variable"/>
    <w:sig w:usb0="80000003" w:usb1="00000000" w:usb2="00000000" w:usb3="00000000" w:csb0="00000001" w:csb1="00000000"/>
  </w:font>
  <w:font w:name="Mangal Pro">
    <w:charset w:val="00"/>
    <w:family w:val="auto"/>
    <w:pitch w:val="variable"/>
    <w:sig w:usb0="80000003" w:usb1="00000001"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99989" w14:textId="77777777" w:rsidR="00C56198" w:rsidRDefault="00C56198" w:rsidP="00EB4B5F">
      <w:pPr>
        <w:spacing w:line="240" w:lineRule="auto"/>
      </w:pPr>
      <w:r>
        <w:separator/>
      </w:r>
    </w:p>
  </w:footnote>
  <w:footnote w:type="continuationSeparator" w:id="0">
    <w:p w14:paraId="50D563DB" w14:textId="77777777" w:rsidR="00C56198" w:rsidRDefault="00C56198" w:rsidP="00EB4B5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C2E11"/>
    <w:multiLevelType w:val="hybridMultilevel"/>
    <w:tmpl w:val="F00EC872"/>
    <w:lvl w:ilvl="0" w:tplc="5546EB9C">
      <w:start w:val="1"/>
      <w:numFmt w:val="bullet"/>
      <w:pStyle w:val="BulletList"/>
      <w:lvlText w:val=""/>
      <w:lvlJc w:val="left"/>
      <w:pPr>
        <w:ind w:left="432" w:hanging="432"/>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7568BF"/>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BB81194"/>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7490F0F"/>
    <w:multiLevelType w:val="hybridMultilevel"/>
    <w:tmpl w:val="08B45670"/>
    <w:lvl w:ilvl="0" w:tplc="325AF2EC">
      <w:start w:val="1"/>
      <w:numFmt w:val="bullet"/>
      <w:lvlText w:val=""/>
      <w:lvlJc w:val="left"/>
      <w:pPr>
        <w:ind w:left="432" w:hanging="432"/>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2D5525"/>
    <w:multiLevelType w:val="multilevel"/>
    <w:tmpl w:val="F00EC872"/>
    <w:styleLink w:val="CurrentList3"/>
    <w:lvl w:ilvl="0">
      <w:start w:val="1"/>
      <w:numFmt w:val="bullet"/>
      <w:lvlText w:val=""/>
      <w:lvlJc w:val="left"/>
      <w:pPr>
        <w:ind w:left="432" w:hanging="432"/>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FB"/>
    <w:rsid w:val="00021446"/>
    <w:rsid w:val="00050B09"/>
    <w:rsid w:val="000B3EC1"/>
    <w:rsid w:val="000E3F7C"/>
    <w:rsid w:val="000F365E"/>
    <w:rsid w:val="00200593"/>
    <w:rsid w:val="0021119F"/>
    <w:rsid w:val="00330ED0"/>
    <w:rsid w:val="0047604B"/>
    <w:rsid w:val="00513E9B"/>
    <w:rsid w:val="00524986"/>
    <w:rsid w:val="005B4BAB"/>
    <w:rsid w:val="005D4E27"/>
    <w:rsid w:val="00666134"/>
    <w:rsid w:val="00671AF7"/>
    <w:rsid w:val="00675BF3"/>
    <w:rsid w:val="00675D67"/>
    <w:rsid w:val="00802B08"/>
    <w:rsid w:val="008561D5"/>
    <w:rsid w:val="009835E5"/>
    <w:rsid w:val="00A51153"/>
    <w:rsid w:val="00A70FC1"/>
    <w:rsid w:val="00AE4A94"/>
    <w:rsid w:val="00B735C7"/>
    <w:rsid w:val="00BB641C"/>
    <w:rsid w:val="00C56198"/>
    <w:rsid w:val="00CD7E57"/>
    <w:rsid w:val="00D61BA9"/>
    <w:rsid w:val="00D770FB"/>
    <w:rsid w:val="00DD097F"/>
    <w:rsid w:val="00DE73FE"/>
    <w:rsid w:val="00DF0A28"/>
    <w:rsid w:val="00E04B62"/>
    <w:rsid w:val="00E46AF1"/>
    <w:rsid w:val="00EB0F91"/>
    <w:rsid w:val="00EB4B5F"/>
    <w:rsid w:val="00F658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17D3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uiPriority="9" w:unhideWhenUsed="1" w:qFormat="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0FB"/>
    <w:pPr>
      <w:spacing w:after="160" w:line="259" w:lineRule="auto"/>
    </w:pPr>
    <w:rPr>
      <w:kern w:val="0"/>
      <w:sz w:val="22"/>
      <w:szCs w:val="22"/>
      <w14:ligatures w14:val="none"/>
    </w:rPr>
  </w:style>
  <w:style w:type="paragraph" w:styleId="Heading1">
    <w:name w:val="heading 1"/>
    <w:basedOn w:val="Normal"/>
    <w:next w:val="Normal"/>
    <w:link w:val="Heading1Char"/>
    <w:uiPriority w:val="9"/>
    <w:qFormat/>
    <w:rsid w:val="00E46AF1"/>
    <w:pPr>
      <w:keepNext/>
      <w:keepLines/>
      <w:outlineLvl w:val="0"/>
    </w:pPr>
    <w:rPr>
      <w:rFonts w:eastAsiaTheme="majorEastAsia" w:cstheme="majorBidi"/>
      <w:b/>
      <w:color w:val="17365D" w:themeColor="text2" w:themeShade="BF"/>
      <w:sz w:val="24"/>
      <w:szCs w:val="32"/>
    </w:rPr>
  </w:style>
  <w:style w:type="paragraph" w:styleId="Heading3">
    <w:name w:val="heading 3"/>
    <w:basedOn w:val="Normal"/>
    <w:next w:val="Normal"/>
    <w:link w:val="Heading3Char"/>
    <w:autoRedefine/>
    <w:uiPriority w:val="9"/>
    <w:semiHidden/>
    <w:qFormat/>
    <w:rsid w:val="00802B08"/>
    <w:pPr>
      <w:keepNext/>
      <w:keepLines/>
      <w:spacing w:before="40" w:line="288" w:lineRule="auto"/>
      <w:outlineLvl w:val="2"/>
    </w:pPr>
    <w:rPr>
      <w:rFonts w:asciiTheme="majorHAnsi" w:eastAsiaTheme="majorEastAsia" w:hAnsiTheme="majorHAnsi" w:cstheme="majorBid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E46AF1"/>
    <w:rPr>
      <w:rFonts w:asciiTheme="majorHAnsi" w:eastAsiaTheme="majorEastAsia" w:hAnsiTheme="majorHAnsi" w:cstheme="majorBidi"/>
      <w:color w:val="000000" w:themeColor="text1"/>
      <w:sz w:val="20"/>
    </w:rPr>
  </w:style>
  <w:style w:type="table" w:styleId="TableGrid">
    <w:name w:val="Table Grid"/>
    <w:basedOn w:val="TableNormal"/>
    <w:uiPriority w:val="39"/>
    <w:rsid w:val="00DE73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
    <w:qFormat/>
    <w:rsid w:val="00DE73FE"/>
    <w:pPr>
      <w:spacing w:after="240" w:line="276" w:lineRule="auto"/>
    </w:pPr>
    <w:rPr>
      <w:rFonts w:eastAsia="Times New Roman" w:cs="Times New Roman"/>
      <w:sz w:val="20"/>
      <w:szCs w:val="20"/>
    </w:rPr>
  </w:style>
  <w:style w:type="character" w:customStyle="1" w:styleId="SignatureChar">
    <w:name w:val="Signature Char"/>
    <w:basedOn w:val="DefaultParagraphFont"/>
    <w:link w:val="Signature"/>
    <w:uiPriority w:val="9"/>
    <w:rsid w:val="00E46AF1"/>
    <w:rPr>
      <w:rFonts w:eastAsia="Times New Roman" w:cs="Times New Roman"/>
      <w:color w:val="000000" w:themeColor="text1"/>
      <w:kern w:val="0"/>
      <w:sz w:val="20"/>
      <w:szCs w:val="20"/>
      <w14:ligatures w14:val="none"/>
    </w:rPr>
  </w:style>
  <w:style w:type="character" w:customStyle="1" w:styleId="Heading1Char">
    <w:name w:val="Heading 1 Char"/>
    <w:basedOn w:val="DefaultParagraphFont"/>
    <w:link w:val="Heading1"/>
    <w:uiPriority w:val="9"/>
    <w:rsid w:val="00E46AF1"/>
    <w:rPr>
      <w:rFonts w:eastAsiaTheme="majorEastAsia" w:cstheme="majorBidi"/>
      <w:b/>
      <w:color w:val="17365D" w:themeColor="text2" w:themeShade="BF"/>
      <w:szCs w:val="32"/>
    </w:rPr>
  </w:style>
  <w:style w:type="paragraph" w:customStyle="1" w:styleId="BulletList">
    <w:name w:val="Bullet List"/>
    <w:basedOn w:val="Normal"/>
    <w:qFormat/>
    <w:rsid w:val="0047604B"/>
    <w:pPr>
      <w:numPr>
        <w:numId w:val="4"/>
      </w:numPr>
      <w:spacing w:before="120" w:after="120" w:line="240" w:lineRule="exact"/>
    </w:pPr>
  </w:style>
  <w:style w:type="character" w:styleId="PlaceholderText">
    <w:name w:val="Placeholder Text"/>
    <w:basedOn w:val="DefaultParagraphFont"/>
    <w:uiPriority w:val="99"/>
    <w:semiHidden/>
    <w:rsid w:val="00E46AF1"/>
    <w:rPr>
      <w:color w:val="808080"/>
    </w:rPr>
  </w:style>
  <w:style w:type="numbering" w:customStyle="1" w:styleId="CurrentList1">
    <w:name w:val="Current List1"/>
    <w:uiPriority w:val="99"/>
    <w:rsid w:val="00675BF3"/>
    <w:pPr>
      <w:numPr>
        <w:numId w:val="2"/>
      </w:numPr>
    </w:pPr>
  </w:style>
  <w:style w:type="numbering" w:customStyle="1" w:styleId="CurrentList2">
    <w:name w:val="Current List2"/>
    <w:uiPriority w:val="99"/>
    <w:rsid w:val="00675BF3"/>
    <w:pPr>
      <w:numPr>
        <w:numId w:val="3"/>
      </w:numPr>
    </w:pPr>
  </w:style>
  <w:style w:type="numbering" w:customStyle="1" w:styleId="CurrentList3">
    <w:name w:val="Current List3"/>
    <w:uiPriority w:val="99"/>
    <w:rsid w:val="00E04B62"/>
    <w:pPr>
      <w:numPr>
        <w:numId w:val="5"/>
      </w:numPr>
    </w:pPr>
  </w:style>
  <w:style w:type="paragraph" w:styleId="Header">
    <w:name w:val="header"/>
    <w:basedOn w:val="Normal"/>
    <w:link w:val="HeaderChar"/>
    <w:uiPriority w:val="99"/>
    <w:semiHidden/>
    <w:rsid w:val="00EB4B5F"/>
    <w:pPr>
      <w:tabs>
        <w:tab w:val="center" w:pos="4677"/>
        <w:tab w:val="right" w:pos="9355"/>
      </w:tabs>
      <w:spacing w:line="240" w:lineRule="auto"/>
    </w:pPr>
  </w:style>
  <w:style w:type="character" w:customStyle="1" w:styleId="HeaderChar">
    <w:name w:val="Header Char"/>
    <w:basedOn w:val="DefaultParagraphFont"/>
    <w:link w:val="Header"/>
    <w:uiPriority w:val="99"/>
    <w:semiHidden/>
    <w:rsid w:val="00E46AF1"/>
    <w:rPr>
      <w:color w:val="000000" w:themeColor="text1"/>
      <w:sz w:val="22"/>
    </w:rPr>
  </w:style>
  <w:style w:type="paragraph" w:styleId="Footer">
    <w:name w:val="footer"/>
    <w:basedOn w:val="Normal"/>
    <w:link w:val="FooterChar"/>
    <w:uiPriority w:val="99"/>
    <w:semiHidden/>
    <w:rsid w:val="00EB4B5F"/>
    <w:pPr>
      <w:tabs>
        <w:tab w:val="center" w:pos="4677"/>
        <w:tab w:val="right" w:pos="9355"/>
      </w:tabs>
      <w:spacing w:line="240" w:lineRule="auto"/>
    </w:pPr>
  </w:style>
  <w:style w:type="character" w:customStyle="1" w:styleId="FooterChar">
    <w:name w:val="Footer Char"/>
    <w:basedOn w:val="DefaultParagraphFont"/>
    <w:link w:val="Footer"/>
    <w:uiPriority w:val="99"/>
    <w:semiHidden/>
    <w:rsid w:val="00E46AF1"/>
    <w:rPr>
      <w:color w:val="000000" w:themeColor="text1"/>
      <w:sz w:val="22"/>
    </w:rPr>
  </w:style>
  <w:style w:type="paragraph" w:styleId="Title">
    <w:name w:val="Title"/>
    <w:basedOn w:val="Normal"/>
    <w:next w:val="Normal"/>
    <w:link w:val="TitleChar"/>
    <w:uiPriority w:val="10"/>
    <w:qFormat/>
    <w:rsid w:val="00E46AF1"/>
    <w:pPr>
      <w:spacing w:line="240" w:lineRule="auto"/>
      <w:contextualSpacing/>
    </w:pPr>
    <w:rPr>
      <w:rFonts w:asciiTheme="majorHAnsi" w:eastAsiaTheme="majorEastAsia" w:hAnsiTheme="majorHAnsi" w:cstheme="majorBidi"/>
      <w:b/>
      <w:color w:val="17365D" w:themeColor="text2" w:themeShade="BF"/>
      <w:kern w:val="28"/>
      <w:sz w:val="96"/>
      <w:szCs w:val="56"/>
    </w:rPr>
  </w:style>
  <w:style w:type="character" w:customStyle="1" w:styleId="TitleChar">
    <w:name w:val="Title Char"/>
    <w:basedOn w:val="DefaultParagraphFont"/>
    <w:link w:val="Title"/>
    <w:uiPriority w:val="10"/>
    <w:rsid w:val="00E46AF1"/>
    <w:rPr>
      <w:rFonts w:asciiTheme="majorHAnsi" w:eastAsiaTheme="majorEastAsia" w:hAnsiTheme="majorHAnsi" w:cstheme="majorBidi"/>
      <w:b/>
      <w:color w:val="17365D" w:themeColor="text2" w:themeShade="BF"/>
      <w:kern w:val="28"/>
      <w:sz w:val="96"/>
      <w:szCs w:val="56"/>
    </w:rPr>
  </w:style>
  <w:style w:type="character" w:styleId="Hyperlink">
    <w:name w:val="Hyperlink"/>
    <w:basedOn w:val="DefaultParagraphFont"/>
    <w:uiPriority w:val="99"/>
    <w:semiHidden/>
    <w:rsid w:val="00DD097F"/>
    <w:rPr>
      <w:color w:val="0000FF" w:themeColor="hyperlink"/>
      <w:u w:val="single"/>
    </w:rPr>
  </w:style>
  <w:style w:type="character" w:styleId="UnresolvedMention">
    <w:name w:val="Unresolved Mention"/>
    <w:basedOn w:val="DefaultParagraphFont"/>
    <w:uiPriority w:val="99"/>
    <w:semiHidden/>
    <w:unhideWhenUsed/>
    <w:rsid w:val="00DD09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reations.sahar1@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C\AppData\Roaming\Microsoft\Templates\Resume%20cover%20letter%20for%20unsolicited%20resume.dotx" TargetMode="Externa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04">
      <a:majorFont>
        <a:latin typeface="Mangal Pro"/>
        <a:ea typeface=""/>
        <a:cs typeface=""/>
      </a:majorFont>
      <a:minorFont>
        <a:latin typeface="Bemb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9BC6183-1318-49A5-9BDB-8D3012D92E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972C92-8DEB-4E34-9782-C8CE11EF47B7}">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4.xml><?xml version="1.0" encoding="utf-8"?>
<ds:datastoreItem xmlns:ds="http://schemas.openxmlformats.org/officeDocument/2006/customXml" ds:itemID="{2ACB0171-807E-4F03-82CC-1A60CD1E0D7B}">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Resume cover letter for unsolicited resume</Template>
  <TotalTime>0</TotalTime>
  <Pages>6</Pages>
  <Words>949</Words>
  <Characters>5411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2026-03-13T05:24:00Z</dcterms:created>
  <dcterms:modified xsi:type="dcterms:W3CDTF">2026-03-13T05:53:00Z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